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5FEF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#include &lt;stdio.h&gt;</w:t>
      </w:r>
    </w:p>
    <w:p w14:paraId="33AC5BF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#include &lt;stdlib.h&gt;</w:t>
      </w:r>
    </w:p>
    <w:p w14:paraId="7E0B55F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#include &lt;wiringPi.h&gt;</w:t>
      </w:r>
    </w:p>
    <w:p w14:paraId="0C11596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#include &lt;wiringSerial.h&gt;</w:t>
      </w:r>
    </w:p>
    <w:p w14:paraId="2103C97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#include &lt;lcd.h&gt;</w:t>
      </w:r>
    </w:p>
    <w:p w14:paraId="67C9A143">
      <w:pPr>
        <w:rPr>
          <w:rFonts w:hint="eastAsia"/>
          <w:lang w:eastAsia="zh"/>
          <w:woUserID w:val="1"/>
        </w:rPr>
      </w:pPr>
    </w:p>
    <w:p w14:paraId="29C76A0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int robot;</w:t>
      </w:r>
    </w:p>
    <w:p w14:paraId="3A389803">
      <w:pPr>
        <w:rPr>
          <w:rFonts w:hint="eastAsia"/>
          <w:lang w:eastAsia="zh"/>
          <w:woUserID w:val="1"/>
        </w:rPr>
      </w:pPr>
    </w:p>
    <w:p w14:paraId="7738976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/* HC-SR04 (wiringPi pin numbers) */</w:t>
      </w:r>
    </w:p>
    <w:p w14:paraId="6004471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#define TRIG_WPI 28</w:t>
      </w:r>
    </w:p>
    <w:p w14:paraId="21CF67C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#define ECHO_WPI 29</w:t>
      </w:r>
    </w:p>
    <w:p w14:paraId="1062DCAB">
      <w:pPr>
        <w:rPr>
          <w:rFonts w:hint="eastAsia"/>
          <w:lang w:eastAsia="zh"/>
          <w:woUserID w:val="1"/>
        </w:rPr>
      </w:pPr>
    </w:p>
    <w:p w14:paraId="0ABF9E8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/* LCD1602 (wiringPi pins) */</w:t>
      </w:r>
    </w:p>
    <w:p w14:paraId="2252357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#define LCD_RS 3</w:t>
      </w:r>
    </w:p>
    <w:p w14:paraId="7810B94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#define LCD_E  0</w:t>
      </w:r>
    </w:p>
    <w:p w14:paraId="65386A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#define LCD_D4 6</w:t>
      </w:r>
    </w:p>
    <w:p w14:paraId="4AE31D3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#define LCD_D5 1</w:t>
      </w:r>
    </w:p>
    <w:p w14:paraId="0E8A0D6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#define LCD_D6 5</w:t>
      </w:r>
    </w:p>
    <w:p w14:paraId="73AB13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#define LCD_D7 4</w:t>
      </w:r>
    </w:p>
    <w:p w14:paraId="707F4DEE">
      <w:pPr>
        <w:rPr>
          <w:rFonts w:hint="eastAsia"/>
          <w:lang w:eastAsia="zh"/>
          <w:woUserID w:val="1"/>
        </w:rPr>
      </w:pPr>
    </w:p>
    <w:p w14:paraId="5D810482">
      <w:pPr>
        <w:rPr>
          <w:rFonts w:hint="eastAsia"/>
          <w:lang w:eastAsia="zh"/>
          <w:woUserID w:val="1"/>
        </w:rPr>
      </w:pPr>
    </w:p>
    <w:p w14:paraId="3DAD937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/* 超声波测距 */</w:t>
      </w:r>
    </w:p>
    <w:p w14:paraId="6B3539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float getDistance()</w:t>
      </w:r>
    </w:p>
    <w:p w14:paraId="382B189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1CC9C62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long startTime, travelTime;</w:t>
      </w:r>
    </w:p>
    <w:p w14:paraId="5A36BECE">
      <w:pPr>
        <w:rPr>
          <w:rFonts w:hint="eastAsia"/>
          <w:lang w:eastAsia="zh"/>
          <w:woUserID w:val="1"/>
        </w:rPr>
      </w:pPr>
    </w:p>
    <w:p w14:paraId="44B4415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digitalWrite(TRIG_WPI, LOW);</w:t>
      </w:r>
    </w:p>
    <w:p w14:paraId="2FBF5C9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delayMicroseconds(2);</w:t>
      </w:r>
    </w:p>
    <w:p w14:paraId="2DD72F42">
      <w:pPr>
        <w:rPr>
          <w:rFonts w:hint="eastAsia"/>
          <w:lang w:eastAsia="zh"/>
          <w:woUserID w:val="1"/>
        </w:rPr>
      </w:pPr>
    </w:p>
    <w:p w14:paraId="6931055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digitalWrite(TRIG_WPI, HIGH);</w:t>
      </w:r>
    </w:p>
    <w:p w14:paraId="677D073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delayMicroseconds(10);</w:t>
      </w:r>
    </w:p>
    <w:p w14:paraId="335F3B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digitalWrite(TRIG_WPI, LOW);</w:t>
      </w:r>
    </w:p>
    <w:p w14:paraId="775CA2DD">
      <w:pPr>
        <w:rPr>
          <w:rFonts w:hint="eastAsia"/>
          <w:lang w:eastAsia="zh"/>
          <w:woUserID w:val="1"/>
        </w:rPr>
      </w:pPr>
    </w:p>
    <w:p w14:paraId="4E61305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while(digitalRead(ECHO_WPI) == LOW);</w:t>
      </w:r>
    </w:p>
    <w:p w14:paraId="47D0171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startTime = micros();</w:t>
      </w:r>
    </w:p>
    <w:p w14:paraId="49428AF1">
      <w:pPr>
        <w:rPr>
          <w:rFonts w:hint="eastAsia"/>
          <w:lang w:eastAsia="zh"/>
          <w:woUserID w:val="1"/>
        </w:rPr>
      </w:pPr>
    </w:p>
    <w:p w14:paraId="088F8C2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while(digitalRead(ECHO_WPI) == HIGH);</w:t>
      </w:r>
    </w:p>
    <w:p w14:paraId="4C52EE8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travelTime = micros() - startTime;</w:t>
      </w:r>
    </w:p>
    <w:p w14:paraId="650F8DC2">
      <w:pPr>
        <w:rPr>
          <w:rFonts w:hint="eastAsia"/>
          <w:lang w:eastAsia="zh"/>
          <w:woUserID w:val="1"/>
        </w:rPr>
      </w:pPr>
    </w:p>
    <w:p w14:paraId="3ACDF83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float distance = travelTime / 58.0;</w:t>
      </w:r>
    </w:p>
    <w:p w14:paraId="1EF93538">
      <w:pPr>
        <w:rPr>
          <w:rFonts w:hint="eastAsia"/>
          <w:lang w:eastAsia="zh"/>
          <w:woUserID w:val="1"/>
        </w:rPr>
      </w:pPr>
    </w:p>
    <w:p w14:paraId="2C2379C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return distance;</w:t>
      </w:r>
    </w:p>
    <w:p w14:paraId="2599959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5D1A0DC4">
      <w:pPr>
        <w:rPr>
          <w:rFonts w:hint="eastAsia"/>
          <w:lang w:eastAsia="zh"/>
          <w:woUserID w:val="1"/>
        </w:rPr>
      </w:pPr>
    </w:p>
    <w:p w14:paraId="62A06E07">
      <w:pPr>
        <w:rPr>
          <w:rFonts w:hint="eastAsia"/>
          <w:lang w:eastAsia="zh"/>
          <w:woUserID w:val="1"/>
        </w:rPr>
      </w:pPr>
    </w:p>
    <w:p w14:paraId="21F5B94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/* 启动车（左轮更快） */</w:t>
      </w:r>
    </w:p>
    <w:p w14:paraId="441DCFF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void startCar()</w:t>
      </w:r>
    </w:p>
    <w:p w14:paraId="7BB9E9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5C14617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serialPrintf(robot,"#ha");</w:t>
      </w:r>
    </w:p>
    <w:p w14:paraId="3B01BBA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delay(100);</w:t>
      </w:r>
    </w:p>
    <w:p w14:paraId="240DF3F6">
      <w:pPr>
        <w:rPr>
          <w:rFonts w:hint="eastAsia"/>
          <w:lang w:eastAsia="zh"/>
          <w:woUserID w:val="1"/>
        </w:rPr>
      </w:pPr>
    </w:p>
    <w:p w14:paraId="32E5A48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serialPrintf(robot,"#sa");</w:t>
      </w:r>
    </w:p>
    <w:p w14:paraId="628009CA">
      <w:pPr>
        <w:rPr>
          <w:rFonts w:hint="eastAsia"/>
          <w:lang w:eastAsia="zh"/>
          <w:woUserID w:val="1"/>
        </w:rPr>
      </w:pPr>
    </w:p>
    <w:p w14:paraId="091078C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// Motor1 右前</w:t>
      </w:r>
    </w:p>
    <w:p w14:paraId="20B0991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serialPutchar(robot,40);</w:t>
      </w:r>
    </w:p>
    <w:p w14:paraId="1A0EF91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serialPutchar(robot,0);</w:t>
      </w:r>
    </w:p>
    <w:p w14:paraId="45BCEF71">
      <w:pPr>
        <w:rPr>
          <w:rFonts w:hint="eastAsia"/>
          <w:lang w:eastAsia="zh"/>
          <w:woUserID w:val="1"/>
        </w:rPr>
      </w:pPr>
    </w:p>
    <w:p w14:paraId="17DADCE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// Motor2 右后</w:t>
      </w:r>
    </w:p>
    <w:p w14:paraId="53518C0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serialPutchar(robot,40);</w:t>
      </w:r>
    </w:p>
    <w:p w14:paraId="764BCC7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serialPutchar(robot,0);</w:t>
      </w:r>
    </w:p>
    <w:p w14:paraId="2EB47443">
      <w:pPr>
        <w:rPr>
          <w:rFonts w:hint="eastAsia"/>
          <w:lang w:eastAsia="zh"/>
          <w:woUserID w:val="1"/>
        </w:rPr>
      </w:pPr>
    </w:p>
    <w:p w14:paraId="53F017E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// Motor3 左前（更快）</w:t>
      </w:r>
    </w:p>
    <w:p w14:paraId="6EEA7A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serialPutchar(robot,45);</w:t>
      </w:r>
    </w:p>
    <w:p w14:paraId="7DC36C8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serialPutchar(robot,0);</w:t>
      </w:r>
    </w:p>
    <w:p w14:paraId="6AA43101">
      <w:pPr>
        <w:rPr>
          <w:rFonts w:hint="eastAsia"/>
          <w:lang w:eastAsia="zh"/>
          <w:woUserID w:val="1"/>
        </w:rPr>
      </w:pPr>
    </w:p>
    <w:p w14:paraId="478E00D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// Motor4 左后（更快）</w:t>
      </w:r>
    </w:p>
    <w:p w14:paraId="20E6054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serialPutchar(robot,45);</w:t>
      </w:r>
    </w:p>
    <w:p w14:paraId="4D33C1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serialPutchar(robot,0);</w:t>
      </w:r>
    </w:p>
    <w:p w14:paraId="5099DB0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0F68F166">
      <w:pPr>
        <w:rPr>
          <w:rFonts w:hint="eastAsia"/>
          <w:lang w:eastAsia="zh"/>
          <w:woUserID w:val="1"/>
        </w:rPr>
      </w:pPr>
    </w:p>
    <w:p w14:paraId="5E0A38C6">
      <w:pPr>
        <w:rPr>
          <w:rFonts w:hint="eastAsia"/>
          <w:lang w:eastAsia="zh"/>
          <w:woUserID w:val="1"/>
        </w:rPr>
      </w:pPr>
    </w:p>
    <w:p w14:paraId="611C7FD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/* 停车 */</w:t>
      </w:r>
    </w:p>
    <w:p w14:paraId="3F8D37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void stopCar()</w:t>
      </w:r>
    </w:p>
    <w:p w14:paraId="70F3AB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0A9B1AD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serialPrintf(robot,"#sa");</w:t>
      </w:r>
    </w:p>
    <w:p w14:paraId="638EF369">
      <w:pPr>
        <w:rPr>
          <w:rFonts w:hint="eastAsia"/>
          <w:lang w:eastAsia="zh"/>
          <w:woUserID w:val="1"/>
        </w:rPr>
      </w:pPr>
    </w:p>
    <w:p w14:paraId="7E14C97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for(int i=0;i&lt;4;i++)</w:t>
      </w:r>
    </w:p>
    <w:p w14:paraId="5FB587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{</w:t>
      </w:r>
    </w:p>
    <w:p w14:paraId="705E14A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serialPutchar(robot,0);</w:t>
      </w:r>
    </w:p>
    <w:p w14:paraId="32D6D4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serialPutchar(robot,0);</w:t>
      </w:r>
    </w:p>
    <w:p w14:paraId="74252E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49E3545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31E710F8">
      <w:pPr>
        <w:rPr>
          <w:rFonts w:hint="eastAsia"/>
          <w:lang w:eastAsia="zh"/>
          <w:woUserID w:val="1"/>
        </w:rPr>
      </w:pPr>
    </w:p>
    <w:p w14:paraId="43EF8E80">
      <w:pPr>
        <w:rPr>
          <w:rFonts w:hint="eastAsia"/>
          <w:lang w:eastAsia="zh"/>
          <w:woUserID w:val="1"/>
        </w:rPr>
      </w:pPr>
    </w:p>
    <w:p w14:paraId="12D8571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/* 后台播放音频 */</w:t>
      </w:r>
    </w:p>
    <w:p w14:paraId="05A025D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void playAudio()</w:t>
      </w:r>
    </w:p>
    <w:p w14:paraId="12AE99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60472E6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system("mpg123 -q -o alsa -a hw:1,0 music1.mp3 &amp;");</w:t>
      </w:r>
    </w:p>
    <w:p w14:paraId="1EF5179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4A12528E">
      <w:pPr>
        <w:rPr>
          <w:rFonts w:hint="eastAsia"/>
          <w:lang w:eastAsia="zh"/>
          <w:woUserID w:val="1"/>
        </w:rPr>
      </w:pPr>
    </w:p>
    <w:p w14:paraId="46DC4299">
      <w:pPr>
        <w:rPr>
          <w:rFonts w:hint="eastAsia"/>
          <w:lang w:eastAsia="zh"/>
          <w:woUserID w:val="1"/>
        </w:rPr>
      </w:pPr>
    </w:p>
    <w:p w14:paraId="063AE64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/* 停止音频 */</w:t>
      </w:r>
    </w:p>
    <w:p w14:paraId="205961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void stopAudio()</w:t>
      </w:r>
    </w:p>
    <w:p w14:paraId="0C2D40F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60D04D1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system("killall mpg123");</w:t>
      </w:r>
    </w:p>
    <w:p w14:paraId="3EA0579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654BE199">
      <w:pPr>
        <w:rPr>
          <w:rFonts w:hint="eastAsia"/>
          <w:lang w:eastAsia="zh"/>
          <w:woUserID w:val="1"/>
        </w:rPr>
      </w:pPr>
    </w:p>
    <w:p w14:paraId="0B1A3427">
      <w:pPr>
        <w:rPr>
          <w:rFonts w:hint="eastAsia"/>
          <w:lang w:eastAsia="zh"/>
          <w:woUserID w:val="1"/>
        </w:rPr>
      </w:pPr>
    </w:p>
    <w:p w14:paraId="2311F21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int main()</w:t>
      </w:r>
    </w:p>
    <w:p w14:paraId="2822EA1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1F663C1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float distance;</w:t>
      </w:r>
    </w:p>
    <w:p w14:paraId="7688B7F2">
      <w:pPr>
        <w:rPr>
          <w:rFonts w:hint="eastAsia"/>
          <w:lang w:eastAsia="zh"/>
          <w:woUserID w:val="1"/>
        </w:rPr>
      </w:pPr>
    </w:p>
    <w:p w14:paraId="7CEDEAC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wiringPiSetup();</w:t>
      </w:r>
    </w:p>
    <w:p w14:paraId="4EE514A2">
      <w:pPr>
        <w:rPr>
          <w:rFonts w:hint="eastAsia"/>
          <w:lang w:eastAsia="zh"/>
          <w:woUserID w:val="1"/>
        </w:rPr>
      </w:pPr>
    </w:p>
    <w:p w14:paraId="7FFA46F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robot = serialOpen("/dev/ttyS0",57600);</w:t>
      </w:r>
    </w:p>
    <w:p w14:paraId="60E4A7D6">
      <w:pPr>
        <w:rPr>
          <w:rFonts w:hint="eastAsia"/>
          <w:lang w:eastAsia="zh"/>
          <w:woUserID w:val="1"/>
        </w:rPr>
      </w:pPr>
    </w:p>
    <w:p w14:paraId="4E0F18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if(robot &lt; 0)</w:t>
      </w:r>
    </w:p>
    <w:p w14:paraId="45E4C5D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{</w:t>
      </w:r>
    </w:p>
    <w:p w14:paraId="508678C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printf("Serial open failed\n");</w:t>
      </w:r>
    </w:p>
    <w:p w14:paraId="7FDD6F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return 1;</w:t>
      </w:r>
    </w:p>
    <w:p w14:paraId="21EA712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20811F42">
      <w:pPr>
        <w:rPr>
          <w:rFonts w:hint="eastAsia"/>
          <w:lang w:eastAsia="zh"/>
          <w:woUserID w:val="1"/>
        </w:rPr>
      </w:pPr>
    </w:p>
    <w:p w14:paraId="232B5A0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pinMode(TRIG_WPI, OUTPUT);</w:t>
      </w:r>
    </w:p>
    <w:p w14:paraId="6D40B1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pinMode(ECHO_WPI, INPUT);</w:t>
      </w:r>
    </w:p>
    <w:p w14:paraId="23E5164F">
      <w:pPr>
        <w:rPr>
          <w:rFonts w:hint="eastAsia"/>
          <w:lang w:eastAsia="zh"/>
          <w:woUserID w:val="1"/>
        </w:rPr>
      </w:pPr>
    </w:p>
    <w:p w14:paraId="54D7FA9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int lcd;</w:t>
      </w:r>
    </w:p>
    <w:p w14:paraId="3CEDBA0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lcd = lcdInit(2,16,4,</w:t>
      </w:r>
    </w:p>
    <w:p w14:paraId="65A3527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LCD_RS,</w:t>
      </w:r>
    </w:p>
    <w:p w14:paraId="2C0562C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LCD_E,</w:t>
      </w:r>
    </w:p>
    <w:p w14:paraId="0335B89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LCD_D4,</w:t>
      </w:r>
    </w:p>
    <w:p w14:paraId="0880D58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LCD_D5,</w:t>
      </w:r>
    </w:p>
    <w:p w14:paraId="7B8E752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LCD_D6,</w:t>
      </w:r>
    </w:p>
    <w:p w14:paraId="260CAA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LCD_D7,</w:t>
      </w:r>
    </w:p>
    <w:p w14:paraId="212BE3A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0,0,0,0);</w:t>
      </w:r>
    </w:p>
    <w:p w14:paraId="447BFA76">
      <w:pPr>
        <w:rPr>
          <w:rFonts w:hint="eastAsia"/>
          <w:lang w:eastAsia="zh"/>
          <w:woUserID w:val="1"/>
        </w:rPr>
      </w:pPr>
    </w:p>
    <w:p w14:paraId="429857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if(lcd &lt; 0)</w:t>
      </w:r>
    </w:p>
    <w:p w14:paraId="687DD7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{</w:t>
      </w:r>
    </w:p>
    <w:p w14:paraId="5DF35B0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printf("LCD init failed\n");</w:t>
      </w:r>
    </w:p>
    <w:p w14:paraId="1B2149A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return 1;</w:t>
      </w:r>
    </w:p>
    <w:p w14:paraId="5127599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729F4CBB">
      <w:pPr>
        <w:rPr>
          <w:rFonts w:hint="eastAsia"/>
          <w:lang w:eastAsia="zh"/>
          <w:woUserID w:val="1"/>
        </w:rPr>
      </w:pPr>
    </w:p>
    <w:p w14:paraId="688A6C0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printf("System start\n");</w:t>
      </w:r>
    </w:p>
    <w:p w14:paraId="22A27372">
      <w:pPr>
        <w:rPr>
          <w:rFonts w:hint="eastAsia"/>
          <w:lang w:eastAsia="zh"/>
          <w:woUserID w:val="1"/>
        </w:rPr>
      </w:pPr>
    </w:p>
    <w:p w14:paraId="2A3B98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lcdClear(lcd);</w:t>
      </w:r>
    </w:p>
    <w:p w14:paraId="706E9A9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lcdPosition(lcd,0,0);</w:t>
      </w:r>
    </w:p>
    <w:p w14:paraId="56CFEEA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lcdPrintf(lcd,"Robot Start");</w:t>
      </w:r>
    </w:p>
    <w:p w14:paraId="3E4ACAA0">
      <w:pPr>
        <w:rPr>
          <w:rFonts w:hint="eastAsia"/>
          <w:lang w:eastAsia="zh"/>
          <w:woUserID w:val="1"/>
        </w:rPr>
      </w:pPr>
    </w:p>
    <w:p w14:paraId="0F6F3FE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delay(2000);</w:t>
      </w:r>
    </w:p>
    <w:p w14:paraId="5F61668F">
      <w:pPr>
        <w:rPr>
          <w:rFonts w:hint="eastAsia"/>
          <w:lang w:eastAsia="zh"/>
          <w:woUserID w:val="1"/>
        </w:rPr>
      </w:pPr>
    </w:p>
    <w:p w14:paraId="19980C4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startCar();</w:t>
      </w:r>
    </w:p>
    <w:p w14:paraId="54780B6A">
      <w:pPr>
        <w:rPr>
          <w:rFonts w:hint="eastAsia"/>
          <w:lang w:eastAsia="zh"/>
          <w:woUserID w:val="1"/>
        </w:rPr>
      </w:pPr>
    </w:p>
    <w:p w14:paraId="322A868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while(1)</w:t>
      </w:r>
    </w:p>
    <w:p w14:paraId="43E9364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{</w:t>
      </w:r>
    </w:p>
    <w:p w14:paraId="355CA2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distance = getDistance();</w:t>
      </w:r>
    </w:p>
    <w:p w14:paraId="5DCDD0BD">
      <w:pPr>
        <w:rPr>
          <w:rFonts w:hint="eastAsia"/>
          <w:lang w:eastAsia="zh"/>
          <w:woUserID w:val="1"/>
        </w:rPr>
      </w:pPr>
    </w:p>
    <w:p w14:paraId="727675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if(distance &lt; 2 || distance &gt; 400)</w:t>
      </w:r>
    </w:p>
    <w:p w14:paraId="2BB833A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218174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continue;</w:t>
      </w:r>
    </w:p>
    <w:p w14:paraId="06B24A9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17B1AE97">
      <w:pPr>
        <w:rPr>
          <w:rFonts w:hint="eastAsia"/>
          <w:lang w:eastAsia="zh"/>
          <w:woUserID w:val="1"/>
        </w:rPr>
      </w:pPr>
    </w:p>
    <w:p w14:paraId="568339E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printf("Distance: %.2f cm\n",distance);</w:t>
      </w:r>
    </w:p>
    <w:p w14:paraId="700041BA">
      <w:pPr>
        <w:rPr>
          <w:rFonts w:hint="eastAsia"/>
          <w:lang w:eastAsia="zh"/>
          <w:woUserID w:val="1"/>
        </w:rPr>
      </w:pPr>
    </w:p>
    <w:p w14:paraId="340873B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lcdClear(lcd);</w:t>
      </w:r>
    </w:p>
    <w:p w14:paraId="0E63062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lcdPosition(lcd,0,0);</w:t>
      </w:r>
    </w:p>
    <w:p w14:paraId="5E3E427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lcdPrintf(lcd,"Dist: %.2f cm",distance);</w:t>
      </w:r>
    </w:p>
    <w:p w14:paraId="12F6F153">
      <w:pPr>
        <w:rPr>
          <w:rFonts w:hint="eastAsia"/>
          <w:lang w:eastAsia="zh"/>
          <w:woUserID w:val="1"/>
        </w:rPr>
      </w:pPr>
    </w:p>
    <w:p w14:paraId="06C704A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if(distance &lt;= 30)</w:t>
      </w:r>
    </w:p>
    <w:p w14:paraId="5F734D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56144DC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stopCar();</w:t>
      </w:r>
    </w:p>
    <w:p w14:paraId="2E839952">
      <w:pPr>
        <w:rPr>
          <w:rFonts w:hint="eastAsia"/>
          <w:lang w:eastAsia="zh"/>
          <w:woUserID w:val="1"/>
        </w:rPr>
      </w:pPr>
    </w:p>
    <w:p w14:paraId="5BA0C0A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lcdPosition(lcd,0,1);</w:t>
      </w:r>
    </w:p>
    <w:p w14:paraId="317DC21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lcdPrintf(lcd,"STOP");</w:t>
      </w:r>
    </w:p>
    <w:p w14:paraId="62207661">
      <w:pPr>
        <w:rPr>
          <w:rFonts w:hint="eastAsia"/>
          <w:lang w:eastAsia="zh"/>
          <w:woUserID w:val="1"/>
        </w:rPr>
      </w:pPr>
    </w:p>
    <w:p w14:paraId="7CDD869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delay(2000);</w:t>
      </w:r>
    </w:p>
    <w:p w14:paraId="63336886">
      <w:pPr>
        <w:rPr>
          <w:rFonts w:hint="eastAsia"/>
          <w:lang w:eastAsia="zh"/>
          <w:woUserID w:val="1"/>
        </w:rPr>
      </w:pPr>
    </w:p>
    <w:p w14:paraId="16A33F5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/* 播放5秒 */</w:t>
      </w:r>
    </w:p>
    <w:p w14:paraId="495F448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lcdClear(lcd);</w:t>
      </w:r>
    </w:p>
    <w:p w14:paraId="687E8C7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lcdPosition(lcd,0,0);</w:t>
      </w:r>
    </w:p>
    <w:p w14:paraId="2ADD7CE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lcdPrintf(lcd,"State:");</w:t>
      </w:r>
    </w:p>
    <w:p w14:paraId="342227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lcdPosition(lcd,0,1);</w:t>
      </w:r>
    </w:p>
    <w:p w14:paraId="6921923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lcdPrintf(lcd,"Play");</w:t>
      </w:r>
    </w:p>
    <w:p w14:paraId="51E5D4DC">
      <w:pPr>
        <w:rPr>
          <w:rFonts w:hint="eastAsia"/>
          <w:lang w:eastAsia="zh"/>
          <w:woUserID w:val="1"/>
        </w:rPr>
      </w:pPr>
    </w:p>
    <w:p w14:paraId="716B74D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playAudio();</w:t>
      </w:r>
    </w:p>
    <w:p w14:paraId="3072F70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delay(5000);</w:t>
      </w:r>
    </w:p>
    <w:p w14:paraId="6D000C7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stopAudio();</w:t>
      </w:r>
    </w:p>
    <w:p w14:paraId="490EE15A">
      <w:pPr>
        <w:rPr>
          <w:rFonts w:hint="eastAsia"/>
          <w:lang w:eastAsia="zh"/>
          <w:woUserID w:val="1"/>
        </w:rPr>
      </w:pPr>
    </w:p>
    <w:p w14:paraId="0962E17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/* 等待5秒 */</w:t>
      </w:r>
    </w:p>
    <w:p w14:paraId="42909BE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lcdClear(lcd);</w:t>
      </w:r>
    </w:p>
    <w:p w14:paraId="01C8DBB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lcdPosition(lcd,0,0);</w:t>
      </w:r>
    </w:p>
    <w:p w14:paraId="4828A20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lcdPrintf(lcd,"State:");</w:t>
      </w:r>
    </w:p>
    <w:p w14:paraId="1A8E406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lcdPosition(lcd,0,1);</w:t>
      </w:r>
    </w:p>
    <w:p w14:paraId="601768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lcdPrintf(lcd,"Delay");</w:t>
      </w:r>
    </w:p>
    <w:p w14:paraId="45C1D2E5">
      <w:pPr>
        <w:rPr>
          <w:rFonts w:hint="eastAsia"/>
          <w:lang w:eastAsia="zh"/>
          <w:woUserID w:val="1"/>
        </w:rPr>
      </w:pPr>
    </w:p>
    <w:p w14:paraId="77CEF5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delay(5000);</w:t>
      </w:r>
    </w:p>
    <w:p w14:paraId="226C2220">
      <w:pPr>
        <w:rPr>
          <w:rFonts w:hint="eastAsia"/>
          <w:lang w:eastAsia="zh"/>
          <w:woUserID w:val="1"/>
        </w:rPr>
      </w:pPr>
    </w:p>
    <w:p w14:paraId="063C51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/* 再播放5秒 */</w:t>
      </w:r>
    </w:p>
    <w:p w14:paraId="37EA5CB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lcdClear(lcd);</w:t>
      </w:r>
    </w:p>
    <w:p w14:paraId="0EBE1C2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lcdPosition(lcd,0,0);</w:t>
      </w:r>
    </w:p>
    <w:p w14:paraId="7307F8C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lcdPrintf(lcd,"State:");</w:t>
      </w:r>
    </w:p>
    <w:p w14:paraId="5D94A8B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lcdPosition(lcd,0,1);</w:t>
      </w:r>
    </w:p>
    <w:p w14:paraId="5AC7096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lcdPrintf(lcd,"Play");</w:t>
      </w:r>
    </w:p>
    <w:p w14:paraId="033EE1CF">
      <w:pPr>
        <w:rPr>
          <w:rFonts w:hint="eastAsia"/>
          <w:lang w:eastAsia="zh"/>
          <w:woUserID w:val="1"/>
        </w:rPr>
      </w:pPr>
    </w:p>
    <w:p w14:paraId="65EB93F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playAudio();</w:t>
      </w:r>
    </w:p>
    <w:p w14:paraId="17B843A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delay(5000);</w:t>
      </w:r>
    </w:p>
    <w:p w14:paraId="66E081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stopAudio();</w:t>
      </w:r>
    </w:p>
    <w:p w14:paraId="499281CA">
      <w:pPr>
        <w:rPr>
          <w:rFonts w:hint="eastAsia"/>
          <w:lang w:eastAsia="zh"/>
          <w:woUserID w:val="1"/>
        </w:rPr>
      </w:pPr>
    </w:p>
    <w:p w14:paraId="3C07C5A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break;</w:t>
      </w:r>
    </w:p>
    <w:p w14:paraId="367358B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7FDBBF3A">
      <w:pPr>
        <w:rPr>
          <w:rFonts w:hint="eastAsia"/>
          <w:lang w:eastAsia="zh"/>
          <w:woUserID w:val="1"/>
        </w:rPr>
      </w:pPr>
    </w:p>
    <w:p w14:paraId="230DB7F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delay(200);</w:t>
      </w:r>
    </w:p>
    <w:p w14:paraId="378CBF9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6F0057E6">
      <w:pPr>
        <w:rPr>
          <w:rFonts w:hint="eastAsia"/>
          <w:lang w:eastAsia="zh"/>
          <w:woUserID w:val="1"/>
        </w:rPr>
      </w:pPr>
    </w:p>
    <w:p w14:paraId="25BABEC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serialClose(robot);</w:t>
      </w:r>
    </w:p>
    <w:p w14:paraId="51A81A46">
      <w:pPr>
        <w:rPr>
          <w:rFonts w:hint="eastAsia"/>
          <w:lang w:eastAsia="zh"/>
          <w:woUserID w:val="1"/>
        </w:rPr>
      </w:pPr>
    </w:p>
    <w:p w14:paraId="2C1282B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return 0;</w:t>
      </w:r>
    </w:p>
    <w:p w14:paraId="4CF34F9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5DFD426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WWO_wpscloud_20260204164529-ac0352cb9e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2026-03-05T14:11:40Z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0B508CDC3C4F98E09C1EA969656042E9_43</vt:lpwstr>
  </property>
</Properties>
</file>